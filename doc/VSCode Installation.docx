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803" w:rsidRPr="008459AF" w:rsidRDefault="00405803" w:rsidP="00405803">
      <w:pPr>
        <w:jc w:val="center"/>
        <w:rPr>
          <w:rFonts w:cs="Arial"/>
          <w:sz w:val="20"/>
          <w:szCs w:val="20"/>
        </w:rPr>
      </w:pPr>
    </w:p>
    <w:p w:rsidR="008459AF" w:rsidRPr="008459AF" w:rsidRDefault="008459AF" w:rsidP="00405803">
      <w:pPr>
        <w:jc w:val="center"/>
        <w:rPr>
          <w:rFonts w:cs="Arial"/>
          <w:sz w:val="20"/>
          <w:szCs w:val="20"/>
        </w:rPr>
      </w:pPr>
    </w:p>
    <w:p w:rsidR="00405803" w:rsidRPr="008459AF" w:rsidRDefault="00405803" w:rsidP="00405803">
      <w:pPr>
        <w:jc w:val="center"/>
        <w:rPr>
          <w:rFonts w:cs="Arial"/>
          <w:sz w:val="20"/>
          <w:szCs w:val="20"/>
        </w:rPr>
      </w:pPr>
    </w:p>
    <w:p w:rsidR="00405803" w:rsidRPr="008459AF" w:rsidRDefault="00405803" w:rsidP="00405803">
      <w:pPr>
        <w:jc w:val="center"/>
        <w:rPr>
          <w:rFonts w:cs="Arial"/>
          <w:sz w:val="20"/>
          <w:szCs w:val="20"/>
        </w:rPr>
      </w:pPr>
    </w:p>
    <w:p w:rsidR="00405803" w:rsidRPr="008459AF" w:rsidRDefault="00405803" w:rsidP="00405803">
      <w:pPr>
        <w:jc w:val="center"/>
        <w:rPr>
          <w:rFonts w:cs="Arial"/>
          <w:sz w:val="20"/>
          <w:szCs w:val="20"/>
        </w:rPr>
      </w:pPr>
    </w:p>
    <w:p w:rsidR="009D25FC" w:rsidRPr="008459AF" w:rsidRDefault="009D25FC" w:rsidP="00405803">
      <w:pPr>
        <w:jc w:val="center"/>
        <w:rPr>
          <w:rFonts w:cs="Arial"/>
          <w:sz w:val="20"/>
          <w:szCs w:val="20"/>
        </w:rPr>
      </w:pPr>
    </w:p>
    <w:p w:rsidR="00405803" w:rsidRPr="008459AF" w:rsidRDefault="00405803" w:rsidP="00405803">
      <w:pPr>
        <w:jc w:val="center"/>
        <w:rPr>
          <w:rFonts w:cs="Arial"/>
          <w:sz w:val="20"/>
          <w:szCs w:val="20"/>
        </w:rPr>
      </w:pPr>
    </w:p>
    <w:p w:rsidR="00405803" w:rsidRPr="008459AF" w:rsidRDefault="00405803" w:rsidP="00405803">
      <w:pPr>
        <w:jc w:val="center"/>
        <w:rPr>
          <w:rFonts w:cs="Arial"/>
          <w:sz w:val="20"/>
          <w:szCs w:val="20"/>
        </w:rPr>
      </w:pPr>
    </w:p>
    <w:p w:rsidR="00405803" w:rsidRPr="008459AF" w:rsidRDefault="00405803" w:rsidP="00405803">
      <w:pPr>
        <w:jc w:val="center"/>
        <w:rPr>
          <w:rFonts w:cs="Arial"/>
          <w:sz w:val="20"/>
          <w:szCs w:val="20"/>
        </w:rPr>
      </w:pPr>
    </w:p>
    <w:p w:rsidR="00405803" w:rsidRPr="008459AF" w:rsidRDefault="00405803" w:rsidP="00405803">
      <w:pPr>
        <w:jc w:val="center"/>
        <w:rPr>
          <w:rFonts w:cs="Arial"/>
          <w:sz w:val="20"/>
          <w:szCs w:val="20"/>
        </w:rPr>
      </w:pPr>
    </w:p>
    <w:p w:rsidR="00BA7365" w:rsidRPr="005B29E3" w:rsidRDefault="00C66935" w:rsidP="00405803">
      <w:pPr>
        <w:jc w:val="center"/>
        <w:rPr>
          <w:rFonts w:cs="Arial"/>
          <w:b/>
          <w:smallCaps/>
          <w:sz w:val="36"/>
          <w:szCs w:val="36"/>
        </w:rPr>
      </w:pPr>
      <w:r>
        <w:rPr>
          <w:rFonts w:cs="Arial"/>
          <w:b/>
          <w:smallCaps/>
          <w:sz w:val="36"/>
          <w:szCs w:val="36"/>
        </w:rPr>
        <w:t>VSCode</w:t>
      </w:r>
    </w:p>
    <w:p w:rsidR="00C85D65" w:rsidRPr="005B29E3" w:rsidRDefault="00BA7365" w:rsidP="00405803">
      <w:pPr>
        <w:jc w:val="center"/>
        <w:rPr>
          <w:rFonts w:cs="Arial"/>
          <w:b/>
          <w:smallCaps/>
          <w:sz w:val="36"/>
          <w:szCs w:val="36"/>
        </w:rPr>
      </w:pPr>
      <w:r w:rsidRPr="005B29E3">
        <w:rPr>
          <w:rFonts w:cs="Arial"/>
          <w:b/>
          <w:smallCaps/>
          <w:sz w:val="36"/>
          <w:szCs w:val="36"/>
        </w:rPr>
        <w:t>Installation</w:t>
      </w:r>
      <w:r w:rsidR="00C85D65" w:rsidRPr="005B29E3">
        <w:rPr>
          <w:rFonts w:cs="Arial"/>
          <w:b/>
          <w:smallCaps/>
          <w:sz w:val="36"/>
          <w:szCs w:val="36"/>
        </w:rPr>
        <w:t xml:space="preserve"> </w:t>
      </w:r>
    </w:p>
    <w:p w:rsidR="00405803" w:rsidRDefault="00405803" w:rsidP="00405803">
      <w:pPr>
        <w:jc w:val="center"/>
        <w:rPr>
          <w:rFonts w:cs="Arial"/>
          <w:sz w:val="20"/>
          <w:szCs w:val="20"/>
        </w:rPr>
      </w:pPr>
    </w:p>
    <w:p w:rsidR="008459AF" w:rsidRPr="008459AF" w:rsidRDefault="008459AF" w:rsidP="00405803">
      <w:pPr>
        <w:jc w:val="center"/>
        <w:rPr>
          <w:rFonts w:cs="Arial"/>
          <w:sz w:val="20"/>
          <w:szCs w:val="20"/>
        </w:rPr>
      </w:pPr>
    </w:p>
    <w:p w:rsidR="00405803" w:rsidRPr="008459AF" w:rsidRDefault="00405803" w:rsidP="00405803">
      <w:pPr>
        <w:jc w:val="center"/>
        <w:rPr>
          <w:rFonts w:cs="Arial"/>
          <w:sz w:val="20"/>
          <w:szCs w:val="20"/>
        </w:rPr>
      </w:pPr>
    </w:p>
    <w:p w:rsidR="00405803" w:rsidRPr="008459AF" w:rsidRDefault="00405803" w:rsidP="00405803">
      <w:pPr>
        <w:jc w:val="center"/>
        <w:rPr>
          <w:rFonts w:cs="Arial"/>
          <w:sz w:val="20"/>
          <w:szCs w:val="20"/>
        </w:rPr>
      </w:pPr>
    </w:p>
    <w:p w:rsidR="00042A9F" w:rsidRPr="00042A9F" w:rsidRDefault="00042A9F" w:rsidP="00042A9F">
      <w:pPr>
        <w:tabs>
          <w:tab w:val="left" w:pos="1440"/>
        </w:tabs>
        <w:autoSpaceDE w:val="0"/>
        <w:autoSpaceDN w:val="0"/>
        <w:adjustRightInd w:val="0"/>
        <w:spacing w:line="287" w:lineRule="auto"/>
        <w:jc w:val="center"/>
        <w:rPr>
          <w:rFonts w:cs="Arial"/>
          <w:color w:val="000000"/>
        </w:rPr>
      </w:pPr>
      <w:bookmarkStart w:id="0" w:name="_GoBack"/>
      <w:bookmarkEnd w:id="0"/>
    </w:p>
    <w:p w:rsidR="00A66AC0" w:rsidRPr="008459AF" w:rsidRDefault="00A66AC0" w:rsidP="00870C0A">
      <w:pPr>
        <w:pStyle w:val="TableOfContents"/>
      </w:pPr>
      <w:bookmarkStart w:id="1" w:name="_Toc201282928"/>
      <w:r w:rsidRPr="008459AF">
        <w:lastRenderedPageBreak/>
        <w:t>Table of Contents</w:t>
      </w:r>
      <w:bookmarkEnd w:id="1"/>
    </w:p>
    <w:p w:rsidR="00A97EFE" w:rsidRPr="008459AF" w:rsidRDefault="00A97EFE">
      <w:pPr>
        <w:pStyle w:val="TOC1"/>
        <w:tabs>
          <w:tab w:val="right" w:leader="dot" w:pos="9350"/>
        </w:tabs>
        <w:rPr>
          <w:rFonts w:cs="Arial"/>
          <w:b/>
          <w:bCs/>
          <w:smallCaps/>
        </w:rPr>
      </w:pPr>
    </w:p>
    <w:p w:rsidR="0008612F" w:rsidRDefault="0030389A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8459AF">
        <w:rPr>
          <w:rFonts w:cs="Arial"/>
          <w:b/>
          <w:bCs/>
          <w:smallCaps/>
        </w:rPr>
        <w:fldChar w:fldCharType="begin"/>
      </w:r>
      <w:r w:rsidR="00A97EFE" w:rsidRPr="008459AF">
        <w:rPr>
          <w:rFonts w:cs="Arial"/>
          <w:b/>
          <w:bCs/>
          <w:smallCaps/>
        </w:rPr>
        <w:instrText xml:space="preserve"> TOC \o "2-3" \h \z \t "Heading 1,1" </w:instrText>
      </w:r>
      <w:r w:rsidRPr="008459AF">
        <w:rPr>
          <w:rFonts w:cs="Arial"/>
          <w:b/>
          <w:bCs/>
          <w:smallCaps/>
        </w:rPr>
        <w:fldChar w:fldCharType="separate"/>
      </w:r>
      <w:hyperlink w:anchor="_Toc536628198" w:history="1">
        <w:r w:rsidR="0008612F" w:rsidRPr="00D71A6E">
          <w:rPr>
            <w:rStyle w:val="Hyperlink"/>
            <w:noProof/>
          </w:rPr>
          <w:t>Overview</w:t>
        </w:r>
        <w:r w:rsidR="0008612F">
          <w:rPr>
            <w:noProof/>
            <w:webHidden/>
          </w:rPr>
          <w:tab/>
        </w:r>
        <w:r w:rsidR="0008612F">
          <w:rPr>
            <w:noProof/>
            <w:webHidden/>
          </w:rPr>
          <w:fldChar w:fldCharType="begin"/>
        </w:r>
        <w:r w:rsidR="0008612F">
          <w:rPr>
            <w:noProof/>
            <w:webHidden/>
          </w:rPr>
          <w:instrText xml:space="preserve"> PAGEREF _Toc536628198 \h </w:instrText>
        </w:r>
        <w:r w:rsidR="0008612F">
          <w:rPr>
            <w:noProof/>
            <w:webHidden/>
          </w:rPr>
        </w:r>
        <w:r w:rsidR="0008612F">
          <w:rPr>
            <w:noProof/>
            <w:webHidden/>
          </w:rPr>
          <w:fldChar w:fldCharType="separate"/>
        </w:r>
        <w:r w:rsidR="0008612F">
          <w:rPr>
            <w:noProof/>
            <w:webHidden/>
          </w:rPr>
          <w:t>3</w:t>
        </w:r>
        <w:r w:rsidR="0008612F">
          <w:rPr>
            <w:noProof/>
            <w:webHidden/>
          </w:rPr>
          <w:fldChar w:fldCharType="end"/>
        </w:r>
      </w:hyperlink>
    </w:p>
    <w:p w:rsidR="0008612F" w:rsidRDefault="000B7224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6628199" w:history="1">
        <w:r w:rsidR="0008612F" w:rsidRPr="00D71A6E">
          <w:rPr>
            <w:rStyle w:val="Hyperlink"/>
            <w:noProof/>
          </w:rPr>
          <w:t>Installation</w:t>
        </w:r>
        <w:r w:rsidR="0008612F">
          <w:rPr>
            <w:noProof/>
            <w:webHidden/>
          </w:rPr>
          <w:tab/>
        </w:r>
        <w:r w:rsidR="0008612F">
          <w:rPr>
            <w:noProof/>
            <w:webHidden/>
          </w:rPr>
          <w:fldChar w:fldCharType="begin"/>
        </w:r>
        <w:r w:rsidR="0008612F">
          <w:rPr>
            <w:noProof/>
            <w:webHidden/>
          </w:rPr>
          <w:instrText xml:space="preserve"> PAGEREF _Toc536628199 \h </w:instrText>
        </w:r>
        <w:r w:rsidR="0008612F">
          <w:rPr>
            <w:noProof/>
            <w:webHidden/>
          </w:rPr>
        </w:r>
        <w:r w:rsidR="0008612F">
          <w:rPr>
            <w:noProof/>
            <w:webHidden/>
          </w:rPr>
          <w:fldChar w:fldCharType="separate"/>
        </w:r>
        <w:r w:rsidR="0008612F">
          <w:rPr>
            <w:noProof/>
            <w:webHidden/>
          </w:rPr>
          <w:t>4</w:t>
        </w:r>
        <w:r w:rsidR="0008612F">
          <w:rPr>
            <w:noProof/>
            <w:webHidden/>
          </w:rPr>
          <w:fldChar w:fldCharType="end"/>
        </w:r>
      </w:hyperlink>
    </w:p>
    <w:p w:rsidR="0008612F" w:rsidRDefault="000B7224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6628200" w:history="1">
        <w:r w:rsidR="0008612F" w:rsidRPr="00D71A6E">
          <w:rPr>
            <w:rStyle w:val="Hyperlink"/>
            <w:noProof/>
          </w:rPr>
          <w:t>Configuration</w:t>
        </w:r>
        <w:r w:rsidR="0008612F">
          <w:rPr>
            <w:noProof/>
            <w:webHidden/>
          </w:rPr>
          <w:tab/>
        </w:r>
        <w:r w:rsidR="0008612F">
          <w:rPr>
            <w:noProof/>
            <w:webHidden/>
          </w:rPr>
          <w:fldChar w:fldCharType="begin"/>
        </w:r>
        <w:r w:rsidR="0008612F">
          <w:rPr>
            <w:noProof/>
            <w:webHidden/>
          </w:rPr>
          <w:instrText xml:space="preserve"> PAGEREF _Toc536628200 \h </w:instrText>
        </w:r>
        <w:r w:rsidR="0008612F">
          <w:rPr>
            <w:noProof/>
            <w:webHidden/>
          </w:rPr>
        </w:r>
        <w:r w:rsidR="0008612F">
          <w:rPr>
            <w:noProof/>
            <w:webHidden/>
          </w:rPr>
          <w:fldChar w:fldCharType="separate"/>
        </w:r>
        <w:r w:rsidR="0008612F">
          <w:rPr>
            <w:noProof/>
            <w:webHidden/>
          </w:rPr>
          <w:t>8</w:t>
        </w:r>
        <w:r w:rsidR="0008612F">
          <w:rPr>
            <w:noProof/>
            <w:webHidden/>
          </w:rPr>
          <w:fldChar w:fldCharType="end"/>
        </w:r>
      </w:hyperlink>
    </w:p>
    <w:p w:rsidR="002A39C9" w:rsidRPr="000A504C" w:rsidRDefault="0030389A" w:rsidP="000A504C">
      <w:pPr>
        <w:pStyle w:val="TOC1"/>
        <w:tabs>
          <w:tab w:val="right" w:leader="dot" w:pos="9350"/>
        </w:tabs>
      </w:pPr>
      <w:r w:rsidRPr="008459AF">
        <w:rPr>
          <w:rFonts w:cs="Arial"/>
          <w:b/>
          <w:bCs/>
          <w:smallCaps/>
        </w:rPr>
        <w:fldChar w:fldCharType="end"/>
      </w:r>
    </w:p>
    <w:p w:rsidR="00A44F12" w:rsidRDefault="00A44F12" w:rsidP="00BF4CA2">
      <w:pPr>
        <w:pStyle w:val="Heading1"/>
      </w:pPr>
      <w:bookmarkStart w:id="2" w:name="_Toc201282793"/>
      <w:bookmarkStart w:id="3" w:name="_Toc201282929"/>
      <w:bookmarkStart w:id="4" w:name="_Toc536628198"/>
      <w:r w:rsidRPr="008459AF">
        <w:lastRenderedPageBreak/>
        <w:t>Overview</w:t>
      </w:r>
      <w:bookmarkEnd w:id="2"/>
      <w:bookmarkEnd w:id="3"/>
      <w:bookmarkEnd w:id="4"/>
    </w:p>
    <w:p w:rsidR="00C66935" w:rsidRDefault="00C66935" w:rsidP="000D29F8"/>
    <w:p w:rsidR="000D29F8" w:rsidRDefault="000D29F8" w:rsidP="000D29F8">
      <w:r>
        <w:t>This document describes how to</w:t>
      </w:r>
      <w:r w:rsidR="000A3681">
        <w:t xml:space="preserve"> install and configure</w:t>
      </w:r>
      <w:r>
        <w:t xml:space="preserve"> </w:t>
      </w:r>
      <w:r w:rsidR="00C66935">
        <w:t>VSCode</w:t>
      </w:r>
      <w:r w:rsidR="000D39F1">
        <w:t>.</w:t>
      </w:r>
    </w:p>
    <w:p w:rsidR="000D29F8" w:rsidRDefault="000D29F8" w:rsidP="000D29F8"/>
    <w:p w:rsidR="00DC25E1" w:rsidRDefault="00DC25E1" w:rsidP="000D29F8"/>
    <w:p w:rsidR="00DC25E1" w:rsidRDefault="00DC25E1" w:rsidP="000D29F8"/>
    <w:p w:rsidR="000D29F8" w:rsidRDefault="000D29F8" w:rsidP="000D29F8">
      <w:pPr>
        <w:rPr>
          <w:rFonts w:cs="Arial"/>
          <w:color w:val="000000"/>
        </w:rPr>
      </w:pPr>
    </w:p>
    <w:p w:rsidR="00A519D5" w:rsidRDefault="00BA7365" w:rsidP="00A519D5">
      <w:pPr>
        <w:pStyle w:val="Heading1"/>
      </w:pPr>
      <w:bookmarkStart w:id="5" w:name="_Toc536628199"/>
      <w:r>
        <w:lastRenderedPageBreak/>
        <w:t>Installation</w:t>
      </w:r>
      <w:bookmarkEnd w:id="5"/>
    </w:p>
    <w:p w:rsidR="0038459F" w:rsidRPr="0038459F" w:rsidRDefault="0038459F" w:rsidP="0038459F"/>
    <w:p w:rsidR="000B472C" w:rsidRDefault="000A504C" w:rsidP="000B472C">
      <w:pPr>
        <w:pStyle w:val="ListParagraph"/>
        <w:numPr>
          <w:ilvl w:val="0"/>
          <w:numId w:val="1"/>
        </w:numPr>
        <w:rPr>
          <w:rFonts w:ascii="Consolas" w:hAnsi="Consolas" w:cs="Consolas"/>
        </w:rPr>
      </w:pPr>
      <w:r>
        <w:t>Execute the following:</w:t>
      </w:r>
      <w:r w:rsidR="00A519D5">
        <w:br/>
      </w:r>
      <w:r w:rsidR="00A519D5">
        <w:br/>
        <w:t xml:space="preserve">   </w:t>
      </w:r>
      <w:r w:rsidR="00C66935">
        <w:rPr>
          <w:rFonts w:ascii="Consolas" w:hAnsi="Consolas" w:cs="Consolas"/>
          <w:b/>
        </w:rPr>
        <w:t>VSCode</w:t>
      </w:r>
      <w:r w:rsidR="00A519D5" w:rsidRPr="000B472C">
        <w:rPr>
          <w:rFonts w:ascii="Consolas" w:hAnsi="Consolas" w:cs="Consolas"/>
          <w:b/>
        </w:rPr>
        <w:t>_Install_64bit.exe</w:t>
      </w:r>
      <w:r w:rsidR="00A519D5" w:rsidRPr="000B472C">
        <w:rPr>
          <w:rFonts w:ascii="Consolas" w:hAnsi="Consolas" w:cs="Consolas"/>
        </w:rPr>
        <w:br/>
      </w:r>
      <w:r w:rsidR="00834CA1" w:rsidRPr="000B472C">
        <w:rPr>
          <w:rFonts w:ascii="Consolas" w:hAnsi="Consolas" w:cs="Consolas"/>
        </w:rPr>
        <w:br/>
      </w:r>
      <w:r w:rsidR="00834CA1">
        <w:t>Execution requires ‘Administrator’ privileges.  If the current operating system user does not possess these privileges, the operating system will display the ‘User Account Control’ authorization dialog window.</w:t>
      </w:r>
      <w:r w:rsidR="00834CA1" w:rsidRPr="000B472C">
        <w:rPr>
          <w:rFonts w:ascii="Consolas" w:hAnsi="Consolas" w:cs="Consolas"/>
        </w:rPr>
        <w:br/>
      </w:r>
    </w:p>
    <w:p w:rsidR="000B472C" w:rsidRDefault="000B472C">
      <w:pPr>
        <w:rPr>
          <w:rFonts w:ascii="Consolas" w:hAnsi="Consolas" w:cs="Consolas"/>
        </w:rPr>
      </w:pPr>
      <w:r>
        <w:rPr>
          <w:rFonts w:ascii="Consolas" w:hAnsi="Consolas" w:cs="Consolas"/>
        </w:rPr>
        <w:br w:type="page"/>
      </w:r>
    </w:p>
    <w:p w:rsidR="000B472C" w:rsidRDefault="00834CA1" w:rsidP="00834CA1">
      <w:pPr>
        <w:pStyle w:val="ListParagraph"/>
        <w:numPr>
          <w:ilvl w:val="0"/>
          <w:numId w:val="1"/>
        </w:numPr>
        <w:rPr>
          <w:rFonts w:ascii="Consolas" w:hAnsi="Consolas" w:cs="Consolas"/>
        </w:rPr>
      </w:pPr>
      <w:r>
        <w:rPr>
          <w:rFonts w:cs="Arial"/>
        </w:rPr>
        <w:lastRenderedPageBreak/>
        <w:t>The following window will be displayed:</w:t>
      </w:r>
      <w:r>
        <w:rPr>
          <w:rFonts w:cs="Arial"/>
        </w:rPr>
        <w:br/>
      </w:r>
      <w:r>
        <w:rPr>
          <w:rFonts w:cs="Arial"/>
        </w:rPr>
        <w:br/>
      </w:r>
      <w:r>
        <w:rPr>
          <w:rFonts w:ascii="Consolas" w:hAnsi="Consolas" w:cs="Consolas"/>
          <w:noProof/>
        </w:rPr>
        <w:drawing>
          <wp:inline distT="0" distB="0" distL="0" distR="0">
            <wp:extent cx="4549140" cy="3733800"/>
            <wp:effectExtent l="1905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Arial"/>
        </w:rPr>
        <w:br/>
      </w:r>
      <w:r>
        <w:rPr>
          <w:rFonts w:cs="Arial"/>
        </w:rPr>
        <w:br/>
        <w:t>Press the ‘Install’ button.</w:t>
      </w:r>
      <w:r>
        <w:rPr>
          <w:rFonts w:cs="Arial"/>
        </w:rPr>
        <w:br/>
      </w:r>
    </w:p>
    <w:p w:rsidR="000B472C" w:rsidRDefault="000B472C">
      <w:pPr>
        <w:rPr>
          <w:rFonts w:ascii="Consolas" w:hAnsi="Consolas" w:cs="Consolas"/>
        </w:rPr>
      </w:pPr>
      <w:r>
        <w:rPr>
          <w:rFonts w:ascii="Consolas" w:hAnsi="Consolas" w:cs="Consolas"/>
        </w:rPr>
        <w:br w:type="page"/>
      </w:r>
    </w:p>
    <w:p w:rsidR="000B472C" w:rsidRDefault="00834CA1" w:rsidP="00834CA1">
      <w:pPr>
        <w:pStyle w:val="ListParagraph"/>
        <w:numPr>
          <w:ilvl w:val="0"/>
          <w:numId w:val="1"/>
        </w:numPr>
        <w:rPr>
          <w:rFonts w:ascii="Consolas" w:hAnsi="Consolas" w:cs="Consolas"/>
        </w:rPr>
      </w:pPr>
      <w:r>
        <w:rPr>
          <w:rFonts w:cs="Arial"/>
        </w:rPr>
        <w:lastRenderedPageBreak/>
        <w:t>The application will begin copying files to the destination folder.  The window will appear as follows:</w:t>
      </w:r>
      <w:r>
        <w:rPr>
          <w:rFonts w:cs="Arial"/>
        </w:rPr>
        <w:br/>
      </w:r>
      <w:r>
        <w:rPr>
          <w:rFonts w:cs="Arial"/>
        </w:rPr>
        <w:br/>
      </w:r>
      <w:r>
        <w:rPr>
          <w:rFonts w:ascii="Consolas" w:hAnsi="Consolas" w:cs="Consolas"/>
          <w:noProof/>
        </w:rPr>
        <w:drawing>
          <wp:inline distT="0" distB="0" distL="0" distR="0">
            <wp:extent cx="4549140" cy="3733800"/>
            <wp:effectExtent l="19050" t="0" r="381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Arial"/>
        </w:rPr>
        <w:br/>
      </w:r>
      <w:r w:rsidR="000B472C">
        <w:rPr>
          <w:rFonts w:ascii="Consolas" w:hAnsi="Consolas" w:cs="Consolas"/>
        </w:rPr>
        <w:br/>
      </w:r>
    </w:p>
    <w:p w:rsidR="000B472C" w:rsidRDefault="000B472C">
      <w:pPr>
        <w:rPr>
          <w:rFonts w:ascii="Consolas" w:hAnsi="Consolas" w:cs="Consolas"/>
        </w:rPr>
      </w:pPr>
      <w:r>
        <w:rPr>
          <w:rFonts w:ascii="Consolas" w:hAnsi="Consolas" w:cs="Consolas"/>
        </w:rPr>
        <w:br w:type="page"/>
      </w:r>
    </w:p>
    <w:p w:rsidR="00B22368" w:rsidRDefault="00912B45" w:rsidP="00834CA1">
      <w:pPr>
        <w:pStyle w:val="ListParagraph"/>
        <w:numPr>
          <w:ilvl w:val="0"/>
          <w:numId w:val="1"/>
        </w:numPr>
        <w:rPr>
          <w:rFonts w:ascii="Consolas" w:hAnsi="Consolas" w:cs="Consolas"/>
        </w:rPr>
      </w:pPr>
      <w:r w:rsidRPr="00B22368">
        <w:rPr>
          <w:rFonts w:cs="Arial"/>
        </w:rPr>
        <w:lastRenderedPageBreak/>
        <w:t xml:space="preserve">When </w:t>
      </w:r>
      <w:r w:rsidR="000B472C">
        <w:rPr>
          <w:rFonts w:cs="Arial"/>
        </w:rPr>
        <w:t>all files have been copied</w:t>
      </w:r>
      <w:r w:rsidRPr="00B22368">
        <w:rPr>
          <w:rFonts w:cs="Arial"/>
        </w:rPr>
        <w:t>, the following window will be displayed:</w:t>
      </w:r>
      <w:r w:rsidRPr="00B22368">
        <w:rPr>
          <w:rFonts w:cs="Arial"/>
        </w:rPr>
        <w:br/>
      </w:r>
      <w:r w:rsidRPr="00B22368">
        <w:rPr>
          <w:rFonts w:cs="Arial"/>
        </w:rPr>
        <w:br/>
      </w:r>
      <w:r>
        <w:rPr>
          <w:rFonts w:ascii="Consolas" w:hAnsi="Consolas" w:cs="Consolas"/>
          <w:noProof/>
        </w:rPr>
        <w:drawing>
          <wp:inline distT="0" distB="0" distL="0" distR="0">
            <wp:extent cx="4549140" cy="3733800"/>
            <wp:effectExtent l="19050" t="0" r="381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22368">
        <w:rPr>
          <w:rFonts w:cs="Arial"/>
        </w:rPr>
        <w:br/>
      </w:r>
      <w:r w:rsidRPr="00B22368">
        <w:rPr>
          <w:rFonts w:cs="Arial"/>
        </w:rPr>
        <w:br/>
        <w:t>Press the ‘Close’ button.</w:t>
      </w:r>
      <w:r w:rsidR="00B22368">
        <w:rPr>
          <w:rFonts w:cs="Arial"/>
        </w:rPr>
        <w:br/>
      </w:r>
      <w:r w:rsidR="00735151">
        <w:rPr>
          <w:rFonts w:ascii="Consolas" w:hAnsi="Consolas" w:cs="Consolas"/>
        </w:rPr>
        <w:br/>
      </w:r>
      <w:r w:rsidR="00735151">
        <w:rPr>
          <w:rFonts w:cs="Arial"/>
        </w:rPr>
        <w:t>That completes the installation.</w:t>
      </w:r>
    </w:p>
    <w:p w:rsidR="00834CA1" w:rsidRDefault="00834CA1" w:rsidP="00B22368">
      <w:pPr>
        <w:rPr>
          <w:rFonts w:ascii="Consolas" w:hAnsi="Consolas" w:cs="Consolas"/>
        </w:rPr>
      </w:pPr>
    </w:p>
    <w:p w:rsidR="0038459F" w:rsidRPr="0038459F" w:rsidRDefault="00EC45C2" w:rsidP="000E1800">
      <w:pPr>
        <w:pStyle w:val="Heading1"/>
      </w:pPr>
      <w:bookmarkStart w:id="6" w:name="_Toc536628200"/>
      <w:r>
        <w:lastRenderedPageBreak/>
        <w:t>Configuration</w:t>
      </w:r>
      <w:bookmarkEnd w:id="6"/>
    </w:p>
    <w:p w:rsidR="00E6029B" w:rsidRDefault="00E6029B" w:rsidP="00E6029B">
      <w:pPr>
        <w:pStyle w:val="ListParagraph"/>
        <w:rPr>
          <w:rFonts w:cs="Arial"/>
        </w:rPr>
      </w:pPr>
    </w:p>
    <w:p w:rsidR="00D15AB1" w:rsidRDefault="0038459F" w:rsidP="00E6029B">
      <w:pPr>
        <w:pStyle w:val="ListParagraph"/>
        <w:numPr>
          <w:ilvl w:val="0"/>
          <w:numId w:val="2"/>
        </w:numPr>
        <w:rPr>
          <w:rFonts w:cs="Arial"/>
        </w:rPr>
      </w:pPr>
      <w:r w:rsidRPr="00E4586A">
        <w:rPr>
          <w:rFonts w:cs="Arial"/>
        </w:rPr>
        <w:t>Start the application.</w:t>
      </w:r>
      <w:r w:rsidR="00E4586A" w:rsidRPr="00E4586A">
        <w:rPr>
          <w:rFonts w:cs="Arial"/>
        </w:rPr>
        <w:br/>
      </w:r>
      <w:r w:rsidRPr="00E4586A">
        <w:rPr>
          <w:rFonts w:cs="Arial"/>
        </w:rPr>
        <w:br/>
      </w:r>
    </w:p>
    <w:p w:rsidR="00C42F5A" w:rsidRPr="00273457" w:rsidRDefault="0001282A" w:rsidP="00273457">
      <w:pPr>
        <w:pStyle w:val="ListParagraph"/>
        <w:ind w:left="450"/>
        <w:rPr>
          <w:rFonts w:cs="Arial"/>
        </w:rPr>
      </w:pPr>
      <w:r w:rsidRPr="00273457">
        <w:rPr>
          <w:rFonts w:cs="Arial"/>
        </w:rPr>
        <w:t>That completes the configuration.</w:t>
      </w:r>
    </w:p>
    <w:sectPr w:rsidR="00C42F5A" w:rsidRPr="00273457" w:rsidSect="000A504C">
      <w:headerReference w:type="default" r:id="rId11"/>
      <w:footerReference w:type="default" r:id="rId12"/>
      <w:pgSz w:w="12240" w:h="15840" w:code="1"/>
      <w:pgMar w:top="1440" w:right="1440" w:bottom="1440" w:left="1440" w:header="144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7224" w:rsidRDefault="000B7224">
      <w:r>
        <w:separator/>
      </w:r>
    </w:p>
  </w:endnote>
  <w:endnote w:type="continuationSeparator" w:id="0">
    <w:p w:rsidR="000B7224" w:rsidRDefault="000B7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6C6D" w:rsidRPr="001A7D2C" w:rsidRDefault="000B7224" w:rsidP="00C73FD3">
    <w:pPr>
      <w:pStyle w:val="Footer"/>
      <w:jc w:val="center"/>
    </w:pPr>
    <w:r>
      <w:rPr>
        <w:b/>
        <w:noProof/>
      </w:rPr>
      <w:pict>
        <v:line id="_x0000_s2050" style="position:absolute;left:0;text-align:left;z-index:251658240;mso-position-horizontal-relative:page;mso-position-vertical-relative:page" from="1in,10in" to="540pt,10in" o:allowincell="f" strokecolor="#0070c0" strokeweight="2pt">
          <w10:wrap anchorx="page" anchory="page"/>
        </v:line>
      </w:pict>
    </w:r>
    <w:r w:rsidR="00684E7F">
      <w:fldChar w:fldCharType="begin"/>
    </w:r>
    <w:r w:rsidR="00684E7F">
      <w:instrText xml:space="preserve"> PAGE   \* MERGEFORMAT </w:instrText>
    </w:r>
    <w:r w:rsidR="00684E7F">
      <w:fldChar w:fldCharType="separate"/>
    </w:r>
    <w:r w:rsidR="00782616">
      <w:rPr>
        <w:noProof/>
      </w:rPr>
      <w:t>2</w:t>
    </w:r>
    <w:r w:rsidR="00684E7F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7224" w:rsidRDefault="000B7224">
      <w:r>
        <w:separator/>
      </w:r>
    </w:p>
  </w:footnote>
  <w:footnote w:type="continuationSeparator" w:id="0">
    <w:p w:rsidR="000B7224" w:rsidRDefault="000B72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6C6D" w:rsidRDefault="000B7224">
    <w:pPr>
      <w:pStyle w:val="Head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3" type="#_x0000_t32" style="position:absolute;margin-left:1in;margin-top:1in;width:468pt;height:0;z-index:251659264;mso-position-horizontal:absolute;mso-position-horizontal-relative:page;mso-position-vertical:absolute;mso-position-vertical-relative:page" o:connectortype="straight" o:allowincell="f" strokecolor="#0070c0" strokeweight="2pt">
          <v:shadow type="perspective" color="#243f60 [1604]" opacity=".5" offset="1pt" offset2="-1pt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A71E8"/>
    <w:multiLevelType w:val="hybridMultilevel"/>
    <w:tmpl w:val="3BCA38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D97272"/>
    <w:multiLevelType w:val="hybridMultilevel"/>
    <w:tmpl w:val="A8C2B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_x0000_s2053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A7365"/>
    <w:rsid w:val="00000E94"/>
    <w:rsid w:val="000125B4"/>
    <w:rsid w:val="0001282A"/>
    <w:rsid w:val="000134FD"/>
    <w:rsid w:val="0001372D"/>
    <w:rsid w:val="000308A0"/>
    <w:rsid w:val="0004278C"/>
    <w:rsid w:val="00042A9F"/>
    <w:rsid w:val="000457E9"/>
    <w:rsid w:val="00053975"/>
    <w:rsid w:val="000543FB"/>
    <w:rsid w:val="00056EEB"/>
    <w:rsid w:val="00062093"/>
    <w:rsid w:val="0007242B"/>
    <w:rsid w:val="000738EC"/>
    <w:rsid w:val="0007436D"/>
    <w:rsid w:val="00077410"/>
    <w:rsid w:val="0008612F"/>
    <w:rsid w:val="00090622"/>
    <w:rsid w:val="00091F45"/>
    <w:rsid w:val="00095726"/>
    <w:rsid w:val="000A113D"/>
    <w:rsid w:val="000A3681"/>
    <w:rsid w:val="000A504C"/>
    <w:rsid w:val="000B472C"/>
    <w:rsid w:val="000B7224"/>
    <w:rsid w:val="000C06B3"/>
    <w:rsid w:val="000C3249"/>
    <w:rsid w:val="000C55E7"/>
    <w:rsid w:val="000D29F8"/>
    <w:rsid w:val="000D39F1"/>
    <w:rsid w:val="000D7081"/>
    <w:rsid w:val="000E1800"/>
    <w:rsid w:val="000E2D17"/>
    <w:rsid w:val="000E787C"/>
    <w:rsid w:val="000F03D5"/>
    <w:rsid w:val="000F52B8"/>
    <w:rsid w:val="000F5965"/>
    <w:rsid w:val="00101825"/>
    <w:rsid w:val="0011371B"/>
    <w:rsid w:val="001176EE"/>
    <w:rsid w:val="00124DED"/>
    <w:rsid w:val="001255BE"/>
    <w:rsid w:val="00125735"/>
    <w:rsid w:val="00126AC4"/>
    <w:rsid w:val="0013133C"/>
    <w:rsid w:val="001435B8"/>
    <w:rsid w:val="00150FA7"/>
    <w:rsid w:val="00153127"/>
    <w:rsid w:val="001534CA"/>
    <w:rsid w:val="00154095"/>
    <w:rsid w:val="00154A2C"/>
    <w:rsid w:val="001732C3"/>
    <w:rsid w:val="00174D42"/>
    <w:rsid w:val="00176499"/>
    <w:rsid w:val="00176715"/>
    <w:rsid w:val="00182890"/>
    <w:rsid w:val="00183A02"/>
    <w:rsid w:val="0018598E"/>
    <w:rsid w:val="001874AE"/>
    <w:rsid w:val="00190ABB"/>
    <w:rsid w:val="00191F82"/>
    <w:rsid w:val="00192A52"/>
    <w:rsid w:val="001A2B9F"/>
    <w:rsid w:val="001A4899"/>
    <w:rsid w:val="001A4F23"/>
    <w:rsid w:val="001A79F7"/>
    <w:rsid w:val="001A7D2C"/>
    <w:rsid w:val="001A7FA3"/>
    <w:rsid w:val="001B26FA"/>
    <w:rsid w:val="001C7B3B"/>
    <w:rsid w:val="001C7CDD"/>
    <w:rsid w:val="001D50D2"/>
    <w:rsid w:val="001D5568"/>
    <w:rsid w:val="001E4111"/>
    <w:rsid w:val="001E6DF5"/>
    <w:rsid w:val="001F0532"/>
    <w:rsid w:val="001F17EE"/>
    <w:rsid w:val="001F3858"/>
    <w:rsid w:val="00200AAF"/>
    <w:rsid w:val="00203DCA"/>
    <w:rsid w:val="00205437"/>
    <w:rsid w:val="0020646E"/>
    <w:rsid w:val="00210BA9"/>
    <w:rsid w:val="002150E6"/>
    <w:rsid w:val="0021769F"/>
    <w:rsid w:val="00217FF7"/>
    <w:rsid w:val="0022318B"/>
    <w:rsid w:val="002242DE"/>
    <w:rsid w:val="0022482F"/>
    <w:rsid w:val="00226B20"/>
    <w:rsid w:val="00237C10"/>
    <w:rsid w:val="00240E23"/>
    <w:rsid w:val="0024175B"/>
    <w:rsid w:val="00242B5F"/>
    <w:rsid w:val="002445D0"/>
    <w:rsid w:val="00246C81"/>
    <w:rsid w:val="00253655"/>
    <w:rsid w:val="00253D83"/>
    <w:rsid w:val="002555B0"/>
    <w:rsid w:val="002562FF"/>
    <w:rsid w:val="00260047"/>
    <w:rsid w:val="00260F0B"/>
    <w:rsid w:val="00265CBD"/>
    <w:rsid w:val="00265EE6"/>
    <w:rsid w:val="002664C1"/>
    <w:rsid w:val="00273457"/>
    <w:rsid w:val="00276215"/>
    <w:rsid w:val="002836A7"/>
    <w:rsid w:val="00284464"/>
    <w:rsid w:val="00286707"/>
    <w:rsid w:val="00297359"/>
    <w:rsid w:val="00297683"/>
    <w:rsid w:val="002A2986"/>
    <w:rsid w:val="002A2A79"/>
    <w:rsid w:val="002A39C9"/>
    <w:rsid w:val="002A4317"/>
    <w:rsid w:val="002A48DB"/>
    <w:rsid w:val="002B0446"/>
    <w:rsid w:val="002B1162"/>
    <w:rsid w:val="002B55B9"/>
    <w:rsid w:val="002B64F0"/>
    <w:rsid w:val="002B7BD8"/>
    <w:rsid w:val="002C2E6B"/>
    <w:rsid w:val="002C42BA"/>
    <w:rsid w:val="002D5EB7"/>
    <w:rsid w:val="002D6E12"/>
    <w:rsid w:val="002E76B1"/>
    <w:rsid w:val="002E792C"/>
    <w:rsid w:val="002F5CE9"/>
    <w:rsid w:val="002F7E7E"/>
    <w:rsid w:val="0030389A"/>
    <w:rsid w:val="00307507"/>
    <w:rsid w:val="00310D0E"/>
    <w:rsid w:val="00314B1B"/>
    <w:rsid w:val="003173F9"/>
    <w:rsid w:val="00327E5A"/>
    <w:rsid w:val="00333F42"/>
    <w:rsid w:val="00334D15"/>
    <w:rsid w:val="00336E4D"/>
    <w:rsid w:val="003446CB"/>
    <w:rsid w:val="00345743"/>
    <w:rsid w:val="003473F2"/>
    <w:rsid w:val="00352CEB"/>
    <w:rsid w:val="003536CA"/>
    <w:rsid w:val="00361CC3"/>
    <w:rsid w:val="00363CFC"/>
    <w:rsid w:val="00365FA9"/>
    <w:rsid w:val="003727EE"/>
    <w:rsid w:val="00374A3A"/>
    <w:rsid w:val="00382AAD"/>
    <w:rsid w:val="0038459F"/>
    <w:rsid w:val="00385057"/>
    <w:rsid w:val="003946E6"/>
    <w:rsid w:val="00395B70"/>
    <w:rsid w:val="0039663A"/>
    <w:rsid w:val="003969D5"/>
    <w:rsid w:val="00397BEB"/>
    <w:rsid w:val="003A0063"/>
    <w:rsid w:val="003A2944"/>
    <w:rsid w:val="003A2DD0"/>
    <w:rsid w:val="003A55CC"/>
    <w:rsid w:val="003A7819"/>
    <w:rsid w:val="003C5413"/>
    <w:rsid w:val="003C613B"/>
    <w:rsid w:val="003D3FF9"/>
    <w:rsid w:val="003D545B"/>
    <w:rsid w:val="003E4566"/>
    <w:rsid w:val="003E6A1E"/>
    <w:rsid w:val="003F76A7"/>
    <w:rsid w:val="00404A8E"/>
    <w:rsid w:val="004053AE"/>
    <w:rsid w:val="00405803"/>
    <w:rsid w:val="00407798"/>
    <w:rsid w:val="00420F28"/>
    <w:rsid w:val="00426250"/>
    <w:rsid w:val="004269B5"/>
    <w:rsid w:val="00433BBF"/>
    <w:rsid w:val="00436327"/>
    <w:rsid w:val="00437A52"/>
    <w:rsid w:val="00442A54"/>
    <w:rsid w:val="00442D65"/>
    <w:rsid w:val="00457C53"/>
    <w:rsid w:val="0046449A"/>
    <w:rsid w:val="00465102"/>
    <w:rsid w:val="00465B81"/>
    <w:rsid w:val="004660CC"/>
    <w:rsid w:val="004763A9"/>
    <w:rsid w:val="004772E9"/>
    <w:rsid w:val="0048094F"/>
    <w:rsid w:val="00490905"/>
    <w:rsid w:val="00490EA4"/>
    <w:rsid w:val="00492AAF"/>
    <w:rsid w:val="004A0DAA"/>
    <w:rsid w:val="004A6CC4"/>
    <w:rsid w:val="004B25FC"/>
    <w:rsid w:val="004B3730"/>
    <w:rsid w:val="004B38AA"/>
    <w:rsid w:val="004B4AA3"/>
    <w:rsid w:val="004B6814"/>
    <w:rsid w:val="004C2869"/>
    <w:rsid w:val="004C34C9"/>
    <w:rsid w:val="004C5D6A"/>
    <w:rsid w:val="004E0534"/>
    <w:rsid w:val="004E4F4B"/>
    <w:rsid w:val="004E5073"/>
    <w:rsid w:val="004E6A20"/>
    <w:rsid w:val="004E7012"/>
    <w:rsid w:val="004F1A6D"/>
    <w:rsid w:val="004F1F6F"/>
    <w:rsid w:val="00504C9C"/>
    <w:rsid w:val="00510375"/>
    <w:rsid w:val="00510801"/>
    <w:rsid w:val="00511ECA"/>
    <w:rsid w:val="005124F0"/>
    <w:rsid w:val="00515590"/>
    <w:rsid w:val="00517809"/>
    <w:rsid w:val="00521519"/>
    <w:rsid w:val="00524615"/>
    <w:rsid w:val="00530CF0"/>
    <w:rsid w:val="00533E5C"/>
    <w:rsid w:val="005376B4"/>
    <w:rsid w:val="00540D01"/>
    <w:rsid w:val="0055274B"/>
    <w:rsid w:val="00556A98"/>
    <w:rsid w:val="005615BA"/>
    <w:rsid w:val="00571637"/>
    <w:rsid w:val="00571C31"/>
    <w:rsid w:val="00581B53"/>
    <w:rsid w:val="00586902"/>
    <w:rsid w:val="005870BC"/>
    <w:rsid w:val="00587E04"/>
    <w:rsid w:val="005919B3"/>
    <w:rsid w:val="00596F04"/>
    <w:rsid w:val="005A277D"/>
    <w:rsid w:val="005B1A9F"/>
    <w:rsid w:val="005B29E3"/>
    <w:rsid w:val="005B3BB2"/>
    <w:rsid w:val="005B68A7"/>
    <w:rsid w:val="005C3509"/>
    <w:rsid w:val="005E23F2"/>
    <w:rsid w:val="005F1BCD"/>
    <w:rsid w:val="005F204A"/>
    <w:rsid w:val="005F595B"/>
    <w:rsid w:val="00606ACC"/>
    <w:rsid w:val="006141F7"/>
    <w:rsid w:val="006141F8"/>
    <w:rsid w:val="006334D0"/>
    <w:rsid w:val="00633D9A"/>
    <w:rsid w:val="00641297"/>
    <w:rsid w:val="00643E46"/>
    <w:rsid w:val="006445B1"/>
    <w:rsid w:val="006447FD"/>
    <w:rsid w:val="006544D0"/>
    <w:rsid w:val="00667289"/>
    <w:rsid w:val="0067129F"/>
    <w:rsid w:val="0067215C"/>
    <w:rsid w:val="006809D4"/>
    <w:rsid w:val="006830A6"/>
    <w:rsid w:val="00684E7F"/>
    <w:rsid w:val="00690371"/>
    <w:rsid w:val="006919E4"/>
    <w:rsid w:val="006A0C36"/>
    <w:rsid w:val="006A3301"/>
    <w:rsid w:val="006A5444"/>
    <w:rsid w:val="006B1415"/>
    <w:rsid w:val="006B1E0D"/>
    <w:rsid w:val="006B3BC1"/>
    <w:rsid w:val="006B596B"/>
    <w:rsid w:val="006D56E2"/>
    <w:rsid w:val="006F3800"/>
    <w:rsid w:val="006F5F71"/>
    <w:rsid w:val="00701CE1"/>
    <w:rsid w:val="0071368F"/>
    <w:rsid w:val="00713922"/>
    <w:rsid w:val="00714DEE"/>
    <w:rsid w:val="00715C0D"/>
    <w:rsid w:val="007176E4"/>
    <w:rsid w:val="00721A56"/>
    <w:rsid w:val="00726CC4"/>
    <w:rsid w:val="00726E11"/>
    <w:rsid w:val="007308F5"/>
    <w:rsid w:val="00735151"/>
    <w:rsid w:val="0074113E"/>
    <w:rsid w:val="007414F1"/>
    <w:rsid w:val="007462CD"/>
    <w:rsid w:val="00750A91"/>
    <w:rsid w:val="00751407"/>
    <w:rsid w:val="00755033"/>
    <w:rsid w:val="00764074"/>
    <w:rsid w:val="00764706"/>
    <w:rsid w:val="00764ECA"/>
    <w:rsid w:val="00766442"/>
    <w:rsid w:val="00782616"/>
    <w:rsid w:val="00782FB1"/>
    <w:rsid w:val="00785652"/>
    <w:rsid w:val="007875CD"/>
    <w:rsid w:val="00787B60"/>
    <w:rsid w:val="00792F8E"/>
    <w:rsid w:val="007A2288"/>
    <w:rsid w:val="007B374B"/>
    <w:rsid w:val="007B46A4"/>
    <w:rsid w:val="007D1236"/>
    <w:rsid w:val="007D27D7"/>
    <w:rsid w:val="007D39C3"/>
    <w:rsid w:val="007E3788"/>
    <w:rsid w:val="007E7556"/>
    <w:rsid w:val="007F036A"/>
    <w:rsid w:val="00801815"/>
    <w:rsid w:val="008059A9"/>
    <w:rsid w:val="00812AFC"/>
    <w:rsid w:val="0082653B"/>
    <w:rsid w:val="00826F90"/>
    <w:rsid w:val="00832F9A"/>
    <w:rsid w:val="00834636"/>
    <w:rsid w:val="00834CA1"/>
    <w:rsid w:val="00837D22"/>
    <w:rsid w:val="00842771"/>
    <w:rsid w:val="00842C99"/>
    <w:rsid w:val="008445B1"/>
    <w:rsid w:val="008459AF"/>
    <w:rsid w:val="00850882"/>
    <w:rsid w:val="00865663"/>
    <w:rsid w:val="00870C0A"/>
    <w:rsid w:val="00880659"/>
    <w:rsid w:val="00882382"/>
    <w:rsid w:val="0088271B"/>
    <w:rsid w:val="008842BC"/>
    <w:rsid w:val="00890728"/>
    <w:rsid w:val="00893DFA"/>
    <w:rsid w:val="008A0796"/>
    <w:rsid w:val="008A2892"/>
    <w:rsid w:val="008A2915"/>
    <w:rsid w:val="008A3D52"/>
    <w:rsid w:val="008A4761"/>
    <w:rsid w:val="008A69AB"/>
    <w:rsid w:val="008B292E"/>
    <w:rsid w:val="008C1387"/>
    <w:rsid w:val="008C248D"/>
    <w:rsid w:val="008D31A3"/>
    <w:rsid w:val="008D4610"/>
    <w:rsid w:val="008E12B3"/>
    <w:rsid w:val="008E1B87"/>
    <w:rsid w:val="008E3453"/>
    <w:rsid w:val="008E5E00"/>
    <w:rsid w:val="008E6B3D"/>
    <w:rsid w:val="008F03C2"/>
    <w:rsid w:val="008F4746"/>
    <w:rsid w:val="008F490D"/>
    <w:rsid w:val="00904AB8"/>
    <w:rsid w:val="00905B0A"/>
    <w:rsid w:val="00912B45"/>
    <w:rsid w:val="00914E33"/>
    <w:rsid w:val="00925FED"/>
    <w:rsid w:val="0093159B"/>
    <w:rsid w:val="0094314D"/>
    <w:rsid w:val="00943A14"/>
    <w:rsid w:val="00947A14"/>
    <w:rsid w:val="0095020D"/>
    <w:rsid w:val="009502D6"/>
    <w:rsid w:val="00950FA6"/>
    <w:rsid w:val="009531F4"/>
    <w:rsid w:val="00961E36"/>
    <w:rsid w:val="0097466B"/>
    <w:rsid w:val="00980A17"/>
    <w:rsid w:val="009970C0"/>
    <w:rsid w:val="009A151B"/>
    <w:rsid w:val="009A1B9A"/>
    <w:rsid w:val="009A6EE0"/>
    <w:rsid w:val="009B013E"/>
    <w:rsid w:val="009B1201"/>
    <w:rsid w:val="009B1455"/>
    <w:rsid w:val="009B3BE1"/>
    <w:rsid w:val="009B6F65"/>
    <w:rsid w:val="009B7B25"/>
    <w:rsid w:val="009C23EF"/>
    <w:rsid w:val="009D0AAE"/>
    <w:rsid w:val="009D1147"/>
    <w:rsid w:val="009D257E"/>
    <w:rsid w:val="009D25FC"/>
    <w:rsid w:val="009D347F"/>
    <w:rsid w:val="009D41D4"/>
    <w:rsid w:val="009E4C18"/>
    <w:rsid w:val="009E5AB0"/>
    <w:rsid w:val="009F3EA2"/>
    <w:rsid w:val="00A06B74"/>
    <w:rsid w:val="00A236E9"/>
    <w:rsid w:val="00A3004D"/>
    <w:rsid w:val="00A3218C"/>
    <w:rsid w:val="00A32244"/>
    <w:rsid w:val="00A32DE3"/>
    <w:rsid w:val="00A33571"/>
    <w:rsid w:val="00A353C4"/>
    <w:rsid w:val="00A4169A"/>
    <w:rsid w:val="00A42FD1"/>
    <w:rsid w:val="00A44F12"/>
    <w:rsid w:val="00A46845"/>
    <w:rsid w:val="00A5090F"/>
    <w:rsid w:val="00A519D5"/>
    <w:rsid w:val="00A56441"/>
    <w:rsid w:val="00A66AC0"/>
    <w:rsid w:val="00A729FE"/>
    <w:rsid w:val="00A734A4"/>
    <w:rsid w:val="00A764AE"/>
    <w:rsid w:val="00A821D4"/>
    <w:rsid w:val="00A826CA"/>
    <w:rsid w:val="00A82C92"/>
    <w:rsid w:val="00A845DB"/>
    <w:rsid w:val="00A905B4"/>
    <w:rsid w:val="00A918AE"/>
    <w:rsid w:val="00A97EFE"/>
    <w:rsid w:val="00AA05A0"/>
    <w:rsid w:val="00AA5601"/>
    <w:rsid w:val="00AB511B"/>
    <w:rsid w:val="00AC32F6"/>
    <w:rsid w:val="00AC4D57"/>
    <w:rsid w:val="00AC51F4"/>
    <w:rsid w:val="00AC5A55"/>
    <w:rsid w:val="00AD57F9"/>
    <w:rsid w:val="00AE2F01"/>
    <w:rsid w:val="00AE4D6F"/>
    <w:rsid w:val="00AF2002"/>
    <w:rsid w:val="00B00E1E"/>
    <w:rsid w:val="00B034C2"/>
    <w:rsid w:val="00B04EB2"/>
    <w:rsid w:val="00B1576A"/>
    <w:rsid w:val="00B1622A"/>
    <w:rsid w:val="00B169E7"/>
    <w:rsid w:val="00B16CBD"/>
    <w:rsid w:val="00B22368"/>
    <w:rsid w:val="00B232C4"/>
    <w:rsid w:val="00B50EC9"/>
    <w:rsid w:val="00B54332"/>
    <w:rsid w:val="00B606A8"/>
    <w:rsid w:val="00B635F2"/>
    <w:rsid w:val="00B710FF"/>
    <w:rsid w:val="00B71859"/>
    <w:rsid w:val="00B81C05"/>
    <w:rsid w:val="00B86E2E"/>
    <w:rsid w:val="00B90CB6"/>
    <w:rsid w:val="00B937B8"/>
    <w:rsid w:val="00B97CF7"/>
    <w:rsid w:val="00BA55FF"/>
    <w:rsid w:val="00BA62B8"/>
    <w:rsid w:val="00BA684E"/>
    <w:rsid w:val="00BA6B33"/>
    <w:rsid w:val="00BA7365"/>
    <w:rsid w:val="00BB3756"/>
    <w:rsid w:val="00BB5C60"/>
    <w:rsid w:val="00BB65A9"/>
    <w:rsid w:val="00BB6C46"/>
    <w:rsid w:val="00BB71C6"/>
    <w:rsid w:val="00BB77FA"/>
    <w:rsid w:val="00BC32E0"/>
    <w:rsid w:val="00BC4879"/>
    <w:rsid w:val="00BC5415"/>
    <w:rsid w:val="00BC57F6"/>
    <w:rsid w:val="00BC6577"/>
    <w:rsid w:val="00BD1FF6"/>
    <w:rsid w:val="00BE6207"/>
    <w:rsid w:val="00BE6411"/>
    <w:rsid w:val="00BF4CA2"/>
    <w:rsid w:val="00BF5C14"/>
    <w:rsid w:val="00BF6964"/>
    <w:rsid w:val="00BF7303"/>
    <w:rsid w:val="00C04974"/>
    <w:rsid w:val="00C04C9D"/>
    <w:rsid w:val="00C117BD"/>
    <w:rsid w:val="00C21AEF"/>
    <w:rsid w:val="00C24451"/>
    <w:rsid w:val="00C26C81"/>
    <w:rsid w:val="00C30F43"/>
    <w:rsid w:val="00C3492D"/>
    <w:rsid w:val="00C42F5A"/>
    <w:rsid w:val="00C432A8"/>
    <w:rsid w:val="00C50BF9"/>
    <w:rsid w:val="00C54622"/>
    <w:rsid w:val="00C55EB0"/>
    <w:rsid w:val="00C56C8B"/>
    <w:rsid w:val="00C6276F"/>
    <w:rsid w:val="00C637A9"/>
    <w:rsid w:val="00C64F77"/>
    <w:rsid w:val="00C65126"/>
    <w:rsid w:val="00C66935"/>
    <w:rsid w:val="00C67301"/>
    <w:rsid w:val="00C71987"/>
    <w:rsid w:val="00C73FD3"/>
    <w:rsid w:val="00C7603F"/>
    <w:rsid w:val="00C80A92"/>
    <w:rsid w:val="00C85D65"/>
    <w:rsid w:val="00C91462"/>
    <w:rsid w:val="00C919D5"/>
    <w:rsid w:val="00C9251D"/>
    <w:rsid w:val="00C951D2"/>
    <w:rsid w:val="00C969F5"/>
    <w:rsid w:val="00CB23DF"/>
    <w:rsid w:val="00CB445C"/>
    <w:rsid w:val="00CB5A97"/>
    <w:rsid w:val="00CB6AE1"/>
    <w:rsid w:val="00CB730C"/>
    <w:rsid w:val="00CC5104"/>
    <w:rsid w:val="00CD109C"/>
    <w:rsid w:val="00CD18AC"/>
    <w:rsid w:val="00CD494B"/>
    <w:rsid w:val="00CD4A83"/>
    <w:rsid w:val="00CD4AA6"/>
    <w:rsid w:val="00CD66F8"/>
    <w:rsid w:val="00CE08D4"/>
    <w:rsid w:val="00CE2E5B"/>
    <w:rsid w:val="00CE3743"/>
    <w:rsid w:val="00CE3D2A"/>
    <w:rsid w:val="00CE63E4"/>
    <w:rsid w:val="00CF6584"/>
    <w:rsid w:val="00CF6F6E"/>
    <w:rsid w:val="00D00EC4"/>
    <w:rsid w:val="00D0361A"/>
    <w:rsid w:val="00D059EA"/>
    <w:rsid w:val="00D13C19"/>
    <w:rsid w:val="00D15AB1"/>
    <w:rsid w:val="00D24C24"/>
    <w:rsid w:val="00D267E3"/>
    <w:rsid w:val="00D276B2"/>
    <w:rsid w:val="00D304D8"/>
    <w:rsid w:val="00D36C6D"/>
    <w:rsid w:val="00D40347"/>
    <w:rsid w:val="00D42DD0"/>
    <w:rsid w:val="00D50F34"/>
    <w:rsid w:val="00D57D95"/>
    <w:rsid w:val="00D614FB"/>
    <w:rsid w:val="00D65523"/>
    <w:rsid w:val="00D67F88"/>
    <w:rsid w:val="00D710DD"/>
    <w:rsid w:val="00D73481"/>
    <w:rsid w:val="00D74530"/>
    <w:rsid w:val="00D75080"/>
    <w:rsid w:val="00D874D6"/>
    <w:rsid w:val="00D92A41"/>
    <w:rsid w:val="00DA12DD"/>
    <w:rsid w:val="00DA3A4D"/>
    <w:rsid w:val="00DA40EA"/>
    <w:rsid w:val="00DA5B16"/>
    <w:rsid w:val="00DA7EE3"/>
    <w:rsid w:val="00DB6522"/>
    <w:rsid w:val="00DC25E1"/>
    <w:rsid w:val="00DD0FB8"/>
    <w:rsid w:val="00DD3534"/>
    <w:rsid w:val="00DD3BE7"/>
    <w:rsid w:val="00DE175F"/>
    <w:rsid w:val="00DE269E"/>
    <w:rsid w:val="00DE412A"/>
    <w:rsid w:val="00DE46DB"/>
    <w:rsid w:val="00E00DD8"/>
    <w:rsid w:val="00E03388"/>
    <w:rsid w:val="00E03AC2"/>
    <w:rsid w:val="00E03DE9"/>
    <w:rsid w:val="00E04B1C"/>
    <w:rsid w:val="00E06E64"/>
    <w:rsid w:val="00E30207"/>
    <w:rsid w:val="00E304A7"/>
    <w:rsid w:val="00E32CD7"/>
    <w:rsid w:val="00E44E50"/>
    <w:rsid w:val="00E4586A"/>
    <w:rsid w:val="00E5013B"/>
    <w:rsid w:val="00E50D93"/>
    <w:rsid w:val="00E51A8E"/>
    <w:rsid w:val="00E56255"/>
    <w:rsid w:val="00E6029B"/>
    <w:rsid w:val="00E83360"/>
    <w:rsid w:val="00E8405C"/>
    <w:rsid w:val="00E94EF7"/>
    <w:rsid w:val="00E96EDC"/>
    <w:rsid w:val="00EA3997"/>
    <w:rsid w:val="00EA7771"/>
    <w:rsid w:val="00EB497F"/>
    <w:rsid w:val="00EB5EE6"/>
    <w:rsid w:val="00EC45C2"/>
    <w:rsid w:val="00EC7502"/>
    <w:rsid w:val="00ED0FD2"/>
    <w:rsid w:val="00ED3084"/>
    <w:rsid w:val="00ED7D79"/>
    <w:rsid w:val="00EE140E"/>
    <w:rsid w:val="00EE1628"/>
    <w:rsid w:val="00EF1EEF"/>
    <w:rsid w:val="00F066C7"/>
    <w:rsid w:val="00F23526"/>
    <w:rsid w:val="00F24016"/>
    <w:rsid w:val="00F3438E"/>
    <w:rsid w:val="00F46098"/>
    <w:rsid w:val="00F4648E"/>
    <w:rsid w:val="00F46D15"/>
    <w:rsid w:val="00F536C2"/>
    <w:rsid w:val="00F539A5"/>
    <w:rsid w:val="00F6246F"/>
    <w:rsid w:val="00F6752B"/>
    <w:rsid w:val="00F70FD7"/>
    <w:rsid w:val="00F71BF2"/>
    <w:rsid w:val="00F72F4E"/>
    <w:rsid w:val="00F74708"/>
    <w:rsid w:val="00F8175E"/>
    <w:rsid w:val="00F836C4"/>
    <w:rsid w:val="00F97A95"/>
    <w:rsid w:val="00FA003C"/>
    <w:rsid w:val="00FA42F5"/>
    <w:rsid w:val="00FB025D"/>
    <w:rsid w:val="00FB094B"/>
    <w:rsid w:val="00FC2296"/>
    <w:rsid w:val="00FC6B39"/>
    <w:rsid w:val="00FC76F2"/>
    <w:rsid w:val="00FC7E2C"/>
    <w:rsid w:val="00FD4CB7"/>
    <w:rsid w:val="00FE664E"/>
    <w:rsid w:val="00FF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  <w14:docId w14:val="61604389"/>
  <w15:docId w15:val="{38023816-58BC-4EC4-BF26-794F7F6B2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3A9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autoRedefine/>
    <w:qFormat/>
    <w:rsid w:val="000A504C"/>
    <w:pPr>
      <w:keepNext/>
      <w:pageBreakBefore/>
      <w:spacing w:before="360"/>
      <w:outlineLvl w:val="0"/>
    </w:pPr>
    <w:rPr>
      <w:rFonts w:cs="Arial"/>
      <w:b/>
      <w:bCs/>
      <w:small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543FB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A66AC0"/>
  </w:style>
  <w:style w:type="paragraph" w:customStyle="1" w:styleId="TableOfContents">
    <w:name w:val="Table Of Contents"/>
    <w:basedOn w:val="Heading1"/>
    <w:rsid w:val="00870C0A"/>
  </w:style>
  <w:style w:type="table" w:styleId="TableGrid">
    <w:name w:val="Table Grid"/>
    <w:basedOn w:val="TableNormal"/>
    <w:rsid w:val="002150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2A39C9"/>
    <w:rPr>
      <w:color w:val="0000FF"/>
      <w:u w:val="single"/>
    </w:rPr>
  </w:style>
  <w:style w:type="paragraph" w:styleId="Header">
    <w:name w:val="header"/>
    <w:basedOn w:val="Normal"/>
    <w:rsid w:val="001A7D2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A7D2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A7D2C"/>
  </w:style>
  <w:style w:type="paragraph" w:styleId="BalloonText">
    <w:name w:val="Balloon Text"/>
    <w:basedOn w:val="Normal"/>
    <w:semiHidden/>
    <w:rsid w:val="00E8405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1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kirby.LOUISVILLE.000\Application%20Data\Microsoft\Templates\AAITA%20Technical%20Document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6B3E5-22B9-4FD3-98AA-110D127FF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AAITA Technical Document Template.dot</Template>
  <TotalTime>528</TotalTime>
  <Pages>8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Arrendale Associates, Inc.</Company>
  <LinksUpToDate>false</LinksUpToDate>
  <CharactersWithSpaces>1078</CharactersWithSpaces>
  <SharedDoc>false</SharedDoc>
  <HLinks>
    <vt:vector size="12" baseType="variant">
      <vt:variant>
        <vt:i4>1114165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_Toc228063979</vt:lpwstr>
      </vt:variant>
      <vt:variant>
        <vt:i4>1114165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_Toc228063978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ckirby</dc:creator>
  <cp:keywords/>
  <dc:description/>
  <cp:lastModifiedBy>Meesseman, Scott</cp:lastModifiedBy>
  <cp:revision>181</cp:revision>
  <cp:lastPrinted>2015-03-18T14:36:00Z</cp:lastPrinted>
  <dcterms:created xsi:type="dcterms:W3CDTF">2010-11-22T21:18:00Z</dcterms:created>
  <dcterms:modified xsi:type="dcterms:W3CDTF">2019-02-09T00:17:00Z</dcterms:modified>
</cp:coreProperties>
</file>